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3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81"/>
        <w:gridCol w:w="715"/>
        <w:gridCol w:w="6437"/>
      </w:tblGrid>
      <w:tr w:rsidR="001B2ABD" w:rsidRPr="001825D4" w14:paraId="11493FFF" w14:textId="77777777" w:rsidTr="000568EC">
        <w:trPr>
          <w:cantSplit/>
          <w:trHeight w:val="2851"/>
        </w:trPr>
        <w:tc>
          <w:tcPr>
            <w:tcW w:w="3581" w:type="dxa"/>
            <w:vAlign w:val="center"/>
          </w:tcPr>
          <w:p w14:paraId="08AA9A75" w14:textId="17C2FFE6" w:rsidR="001B2ABD" w:rsidRPr="001825D4" w:rsidRDefault="001B2ABD" w:rsidP="00F70EC7">
            <w:pPr>
              <w:tabs>
                <w:tab w:val="left" w:pos="990"/>
              </w:tabs>
              <w:jc w:val="center"/>
              <w:rPr>
                <w:rFonts w:ascii="Roboto" w:hAnsi="Roboto"/>
              </w:rPr>
            </w:pPr>
          </w:p>
        </w:tc>
        <w:tc>
          <w:tcPr>
            <w:tcW w:w="715" w:type="dxa"/>
            <w:vAlign w:val="center"/>
          </w:tcPr>
          <w:p w14:paraId="13F43061" w14:textId="77777777" w:rsidR="001B2ABD" w:rsidRPr="001825D4" w:rsidRDefault="001B2ABD" w:rsidP="00F70EC7">
            <w:pPr>
              <w:tabs>
                <w:tab w:val="left" w:pos="990"/>
              </w:tabs>
              <w:jc w:val="center"/>
              <w:rPr>
                <w:rFonts w:ascii="Roboto" w:hAnsi="Roboto"/>
              </w:rPr>
            </w:pPr>
          </w:p>
        </w:tc>
        <w:tc>
          <w:tcPr>
            <w:tcW w:w="6437" w:type="dxa"/>
            <w:vAlign w:val="center"/>
          </w:tcPr>
          <w:p w14:paraId="19F0C3B8" w14:textId="42259A74" w:rsidR="001B2ABD" w:rsidRPr="00F70EC7" w:rsidRDefault="009C5988" w:rsidP="00F70EC7">
            <w:pPr>
              <w:pStyle w:val="Title"/>
              <w:rPr>
                <w:rFonts w:asciiTheme="majorHAnsi" w:hAnsiTheme="majorHAnsi" w:cs="Calibri"/>
                <w:b/>
                <w:bCs/>
                <w:sz w:val="56"/>
                <w:szCs w:val="56"/>
              </w:rPr>
            </w:pPr>
            <w:r w:rsidRPr="00F70EC7">
              <w:rPr>
                <w:rFonts w:asciiTheme="majorHAnsi" w:hAnsiTheme="majorHAnsi"/>
                <w:b/>
                <w:bCs/>
                <w:sz w:val="56"/>
                <w:szCs w:val="56"/>
              </w:rPr>
              <w:t>Lê Nguy</w:t>
            </w:r>
            <w:r w:rsidRPr="00F70EC7">
              <w:rPr>
                <w:rFonts w:ascii="Calibri" w:hAnsi="Calibri" w:cs="Calibri"/>
                <w:b/>
                <w:bCs/>
                <w:sz w:val="56"/>
                <w:szCs w:val="56"/>
              </w:rPr>
              <w:t>ễ</w:t>
            </w:r>
            <w:r w:rsidRPr="00F70EC7">
              <w:rPr>
                <w:rFonts w:asciiTheme="majorHAnsi" w:hAnsiTheme="majorHAnsi" w:cs="Calibri"/>
                <w:b/>
                <w:bCs/>
                <w:sz w:val="56"/>
                <w:szCs w:val="56"/>
              </w:rPr>
              <w:t>n hoàn huy</w:t>
            </w:r>
          </w:p>
          <w:p w14:paraId="44913273" w14:textId="65DE0D27" w:rsidR="00892516" w:rsidRPr="00F70EC7" w:rsidRDefault="00F70EC7" w:rsidP="00F70EC7">
            <w:pPr>
              <w:rPr>
                <w:rFonts w:ascii="Montserrat Light" w:hAnsi="Montserrat Light"/>
                <w:sz w:val="26"/>
                <w:szCs w:val="26"/>
              </w:rPr>
            </w:pPr>
            <w:r w:rsidRPr="00F70EC7">
              <w:rPr>
                <w:rFonts w:ascii="Montserrat Light" w:hAnsi="Montserrat Light"/>
                <w:sz w:val="26"/>
                <w:szCs w:val="26"/>
              </w:rPr>
              <w:t xml:space="preserve">AI </w:t>
            </w:r>
            <w:r w:rsidR="008C4B38">
              <w:rPr>
                <w:rFonts w:ascii="Montserrat Light" w:hAnsi="Montserrat Light"/>
                <w:sz w:val="26"/>
                <w:szCs w:val="26"/>
              </w:rPr>
              <w:t>Engineer</w:t>
            </w:r>
            <w:r w:rsidRPr="00F70EC7">
              <w:rPr>
                <w:rFonts w:ascii="Montserrat Light" w:hAnsi="Montserrat Light"/>
                <w:sz w:val="26"/>
                <w:szCs w:val="26"/>
              </w:rPr>
              <w:t xml:space="preserve"> </w:t>
            </w:r>
            <w:r w:rsidR="008C4B38">
              <w:rPr>
                <w:rFonts w:ascii="Montserrat Light" w:hAnsi="Montserrat Light"/>
                <w:sz w:val="26"/>
                <w:szCs w:val="26"/>
              </w:rPr>
              <w:t>I</w:t>
            </w:r>
            <w:r w:rsidRPr="00F70EC7">
              <w:rPr>
                <w:rFonts w:ascii="Montserrat Light" w:hAnsi="Montserrat Light"/>
                <w:sz w:val="26"/>
                <w:szCs w:val="26"/>
              </w:rPr>
              <w:t>ntern</w:t>
            </w:r>
            <w:r w:rsidR="008C4B38">
              <w:rPr>
                <w:rFonts w:ascii="Montserrat Light" w:hAnsi="Montserrat Light"/>
                <w:sz w:val="26"/>
                <w:szCs w:val="26"/>
              </w:rPr>
              <w:t xml:space="preserve"> /</w:t>
            </w:r>
            <w:r w:rsidRPr="00F70EC7">
              <w:rPr>
                <w:rFonts w:ascii="Montserrat Light" w:hAnsi="Montserrat Light"/>
                <w:sz w:val="26"/>
                <w:szCs w:val="26"/>
              </w:rPr>
              <w:t xml:space="preserve"> Freshe</w:t>
            </w:r>
            <w:r w:rsidR="0002424C">
              <w:rPr>
                <w:rFonts w:ascii="Montserrat Light" w:hAnsi="Montserrat Light"/>
                <w:sz w:val="26"/>
                <w:szCs w:val="26"/>
              </w:rPr>
              <w:t>r</w:t>
            </w:r>
          </w:p>
        </w:tc>
      </w:tr>
    </w:tbl>
    <w:p w14:paraId="4E59C8FC" w14:textId="6C8E2D64" w:rsidR="003226F2" w:rsidRPr="001825D4" w:rsidRDefault="003226F2" w:rsidP="008B04D9">
      <w:pPr>
        <w:rPr>
          <w:rFonts w:ascii="Roboto" w:hAnsi="Roboto"/>
        </w:rPr>
      </w:pPr>
    </w:p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1825D4" w14:paraId="3C010BCF" w14:textId="77777777" w:rsidTr="008B04D9">
        <w:trPr>
          <w:trHeight w:val="7693"/>
        </w:trPr>
        <w:tc>
          <w:tcPr>
            <w:tcW w:w="3600" w:type="dxa"/>
          </w:tcPr>
          <w:p w14:paraId="322AE578" w14:textId="66EE5463" w:rsidR="00643CF0" w:rsidRPr="00506E8D" w:rsidRDefault="001C1798" w:rsidP="00506E8D">
            <w:pPr>
              <w:pStyle w:val="Heading3"/>
              <w:spacing w:before="0" w:after="80"/>
              <w:rPr>
                <w:rFonts w:ascii="Roboto" w:hAnsi="Roboto"/>
                <w:sz w:val="24"/>
                <w:szCs w:val="22"/>
              </w:rPr>
            </w:pPr>
            <w:r w:rsidRPr="00506E8D">
              <w:rPr>
                <w:sz w:val="24"/>
                <w:szCs w:val="22"/>
              </w:rPr>
              <w:t>About</w:t>
            </w:r>
          </w:p>
          <w:p w14:paraId="3BAC912E" w14:textId="3E09776C" w:rsidR="003B5253" w:rsidRPr="009323F7" w:rsidRDefault="003B5253" w:rsidP="00DD045C">
            <w:pPr>
              <w:spacing w:after="120"/>
              <w:jc w:val="both"/>
              <w:rPr>
                <w:rFonts w:ascii="Roboto" w:hAnsi="Roboto"/>
                <w:sz w:val="20"/>
                <w:szCs w:val="24"/>
              </w:rPr>
            </w:pPr>
            <w:r w:rsidRPr="009323F7">
              <w:rPr>
                <w:rFonts w:ascii="Roboto" w:hAnsi="Roboto"/>
                <w:sz w:val="20"/>
                <w:szCs w:val="24"/>
              </w:rPr>
              <w:t>Computer Science graduate with hands-on experience in building AI-powered applications, focusing on NLP, chatbot systems, and applied machine learning. Experienced in developing backend services for AI features, integrating LLM-based APIs, and</w:t>
            </w:r>
            <w:r w:rsidR="009323F7">
              <w:rPr>
                <w:rFonts w:ascii="Roboto" w:hAnsi="Roboto"/>
                <w:sz w:val="20"/>
                <w:szCs w:val="24"/>
              </w:rPr>
              <w:t xml:space="preserve"> </w:t>
            </w:r>
            <w:r w:rsidRPr="009323F7">
              <w:rPr>
                <w:rFonts w:ascii="Roboto" w:hAnsi="Roboto"/>
                <w:sz w:val="20"/>
                <w:szCs w:val="24"/>
              </w:rPr>
              <w:t>designing multi-turn</w:t>
            </w:r>
            <w:r w:rsidR="009323F7">
              <w:rPr>
                <w:rFonts w:ascii="Roboto" w:hAnsi="Roboto"/>
                <w:sz w:val="20"/>
                <w:szCs w:val="24"/>
              </w:rPr>
              <w:t xml:space="preserve"> </w:t>
            </w:r>
            <w:r w:rsidRPr="009323F7">
              <w:rPr>
                <w:rFonts w:ascii="Roboto" w:hAnsi="Roboto"/>
                <w:sz w:val="20"/>
                <w:szCs w:val="24"/>
              </w:rPr>
              <w:t>conversational flows. Interested in AI engineering roles where AI models are transformed into practical, real-world products.</w:t>
            </w:r>
          </w:p>
          <w:p w14:paraId="2126A036" w14:textId="76DC7282" w:rsidR="00C54FC7" w:rsidRPr="00506E8D" w:rsidRDefault="00F82672" w:rsidP="000568EC">
            <w:pPr>
              <w:jc w:val="both"/>
              <w:rPr>
                <w:rStyle w:val="Strong"/>
                <w:rFonts w:ascii="Roboto" w:eastAsiaTheme="majorEastAsia" w:hAnsi="Roboto" w:cstheme="majorBidi"/>
                <w:bCs w:val="0"/>
                <w:caps/>
                <w:color w:val="548AB7" w:themeColor="accent1" w:themeShade="BF"/>
                <w:sz w:val="24"/>
              </w:rPr>
            </w:pPr>
            <w:r w:rsidRPr="00506E8D">
              <w:rPr>
                <w:rFonts w:ascii="Roboto" w:eastAsiaTheme="majorEastAsia" w:hAnsi="Roboto" w:cstheme="majorBidi"/>
                <w:b/>
                <w:caps/>
                <w:color w:val="548AB7" w:themeColor="accent1" w:themeShade="BF"/>
                <w:sz w:val="24"/>
              </w:rPr>
              <w:t>Career Objective</w:t>
            </w:r>
          </w:p>
          <w:p w14:paraId="6560AD43" w14:textId="2979A87F" w:rsidR="00C54FC7" w:rsidRPr="000568EC" w:rsidRDefault="00C54FC7" w:rsidP="001C2A5B">
            <w:pPr>
              <w:spacing w:after="120"/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</w:pPr>
            <w:r w:rsidRPr="009323F7">
              <w:rPr>
                <w:rStyle w:val="Strong"/>
                <w:rFonts w:ascii="Roboto" w:hAnsi="Roboto"/>
                <w:b w:val="0"/>
                <w:bCs w:val="0"/>
                <w:sz w:val="20"/>
                <w:szCs w:val="20"/>
              </w:rPr>
              <w:t>Seeking an AI Engineer Intern or Junior AI Engineer position where I can apply my knowledge of machine learning, NLP, and LLM-based systems to build practical AI solutions. I aim to grow through hands-on projects, mentorship, and real-world system development while contributing to AI-driven products with measurable impact.</w:t>
            </w:r>
          </w:p>
          <w:p w14:paraId="4F2921B0" w14:textId="6E097561" w:rsidR="009653B4" w:rsidRPr="002D3653" w:rsidRDefault="009653B4" w:rsidP="000568EC">
            <w:pPr>
              <w:rPr>
                <w:rFonts w:ascii="Roboto" w:eastAsiaTheme="majorEastAsia" w:hAnsi="Roboto" w:cstheme="majorBidi"/>
                <w:b/>
                <w:caps/>
                <w:color w:val="548AB7" w:themeColor="accent1" w:themeShade="BF"/>
                <w:sz w:val="24"/>
              </w:rPr>
            </w:pPr>
            <w:r w:rsidRPr="002D3653">
              <w:rPr>
                <w:rFonts w:ascii="Roboto" w:eastAsiaTheme="majorEastAsia" w:hAnsi="Roboto" w:cstheme="majorBidi"/>
                <w:b/>
                <w:caps/>
                <w:color w:val="548AB7" w:themeColor="accent1" w:themeShade="BF"/>
                <w:sz w:val="24"/>
              </w:rPr>
              <w:t>PERSONAL INFORMATION</w:t>
            </w:r>
          </w:p>
          <w:p w14:paraId="36526858" w14:textId="7939E1AB" w:rsidR="004D3011" w:rsidRPr="009323F7" w:rsidRDefault="008E389A" w:rsidP="008B04D9">
            <w:pPr>
              <w:rPr>
                <w:rFonts w:ascii="Roboto" w:hAnsi="Roboto"/>
                <w:b/>
                <w:bCs/>
                <w:sz w:val="20"/>
                <w:szCs w:val="24"/>
              </w:rPr>
            </w:pPr>
            <w:r>
              <w:rPr>
                <w:rFonts w:ascii="Roboto" w:hAnsi="Roboto"/>
                <w:b/>
                <w:bCs/>
                <w:sz w:val="20"/>
                <w:szCs w:val="24"/>
              </w:rPr>
              <w:t>Phone</w:t>
            </w:r>
            <w:r w:rsidR="00066DB1" w:rsidRPr="009323F7">
              <w:rPr>
                <w:rFonts w:ascii="Roboto" w:hAnsi="Roboto"/>
                <w:b/>
                <w:bCs/>
                <w:sz w:val="20"/>
                <w:szCs w:val="24"/>
              </w:rPr>
              <w:t>:</w:t>
            </w:r>
            <w:r w:rsidR="0079664D" w:rsidRPr="009323F7">
              <w:rPr>
                <w:rFonts w:ascii="Roboto" w:hAnsi="Roboto"/>
                <w:b/>
                <w:bCs/>
                <w:sz w:val="20"/>
                <w:szCs w:val="24"/>
              </w:rPr>
              <w:t xml:space="preserve"> </w:t>
            </w:r>
            <w:r w:rsidR="00066DB1" w:rsidRPr="009323F7">
              <w:rPr>
                <w:rFonts w:ascii="Roboto" w:hAnsi="Roboto"/>
                <w:sz w:val="20"/>
                <w:szCs w:val="24"/>
              </w:rPr>
              <w:t>0901647655</w:t>
            </w:r>
          </w:p>
          <w:p w14:paraId="286DF5CE" w14:textId="66BCC4D6" w:rsidR="003B54E2" w:rsidRPr="009323F7" w:rsidRDefault="008E389A" w:rsidP="008B04D9">
            <w:pPr>
              <w:rPr>
                <w:rFonts w:ascii="Roboto" w:hAnsi="Roboto"/>
                <w:b/>
                <w:bCs/>
                <w:sz w:val="20"/>
                <w:szCs w:val="24"/>
              </w:rPr>
            </w:pPr>
            <w:r>
              <w:rPr>
                <w:rFonts w:ascii="Roboto" w:hAnsi="Roboto"/>
                <w:b/>
                <w:bCs/>
                <w:sz w:val="20"/>
                <w:szCs w:val="24"/>
              </w:rPr>
              <w:t>Email</w:t>
            </w:r>
            <w:r w:rsidR="0079664D" w:rsidRPr="009323F7">
              <w:rPr>
                <w:rFonts w:ascii="Roboto" w:hAnsi="Roboto"/>
                <w:b/>
                <w:bCs/>
                <w:sz w:val="20"/>
                <w:szCs w:val="24"/>
              </w:rPr>
              <w:t xml:space="preserve"> </w:t>
            </w:r>
            <w:hyperlink r:id="rId8" w:history="1">
              <w:r w:rsidR="0079664D" w:rsidRPr="009323F7">
                <w:rPr>
                  <w:rStyle w:val="Hyperlink"/>
                  <w:rFonts w:ascii="Roboto" w:hAnsi="Roboto"/>
                  <w:sz w:val="20"/>
                  <w:szCs w:val="24"/>
                </w:rPr>
                <w:t>hoanhuy12@gmail.com</w:t>
              </w:r>
            </w:hyperlink>
          </w:p>
          <w:p w14:paraId="3354516E" w14:textId="2C219177" w:rsidR="00066DB1" w:rsidRDefault="008E389A" w:rsidP="00A92C3E">
            <w:pPr>
              <w:rPr>
                <w:rStyle w:val="Hyperlink"/>
                <w:rFonts w:ascii="Roboto" w:hAnsi="Roboto"/>
                <w:sz w:val="20"/>
                <w:szCs w:val="24"/>
              </w:rPr>
            </w:pPr>
            <w:r>
              <w:rPr>
                <w:rFonts w:ascii="Roboto" w:hAnsi="Roboto"/>
                <w:b/>
                <w:bCs/>
                <w:sz w:val="20"/>
                <w:szCs w:val="24"/>
              </w:rPr>
              <w:t>Github</w:t>
            </w:r>
            <w:r w:rsidR="003B54E2" w:rsidRPr="009323F7">
              <w:rPr>
                <w:rFonts w:ascii="Roboto" w:hAnsi="Roboto"/>
                <w:b/>
                <w:bCs/>
                <w:sz w:val="20"/>
                <w:szCs w:val="24"/>
              </w:rPr>
              <w:t>:</w:t>
            </w:r>
            <w:r w:rsidR="0079664D" w:rsidRPr="009323F7">
              <w:rPr>
                <w:rFonts w:ascii="Roboto" w:hAnsi="Roboto"/>
                <w:b/>
                <w:bCs/>
                <w:sz w:val="20"/>
                <w:szCs w:val="24"/>
              </w:rPr>
              <w:t xml:space="preserve"> </w:t>
            </w:r>
            <w:hyperlink r:id="rId9" w:history="1">
              <w:r w:rsidR="0079664D" w:rsidRPr="009323F7">
                <w:rPr>
                  <w:rStyle w:val="Hyperlink"/>
                  <w:rFonts w:ascii="Roboto" w:hAnsi="Roboto"/>
                  <w:sz w:val="20"/>
                  <w:szCs w:val="24"/>
                </w:rPr>
                <w:t>https://github.com/HhuyH</w:t>
              </w:r>
            </w:hyperlink>
          </w:p>
          <w:p w14:paraId="6C784921" w14:textId="7AF29C1A" w:rsidR="00066949" w:rsidRPr="00066949" w:rsidRDefault="008E389A" w:rsidP="00A92C3E">
            <w:pPr>
              <w:rPr>
                <w:rFonts w:ascii="Roboto" w:hAnsi="Roboto"/>
              </w:rPr>
            </w:pPr>
            <w:r w:rsidRPr="008E389A">
              <w:rPr>
                <w:rFonts w:ascii="Roboto" w:hAnsi="Roboto"/>
                <w:b/>
                <w:bCs/>
                <w:sz w:val="20"/>
                <w:szCs w:val="24"/>
              </w:rPr>
              <w:t xml:space="preserve">Location: </w:t>
            </w:r>
            <w:r w:rsidRPr="008E389A">
              <w:rPr>
                <w:rFonts w:ascii="Roboto" w:hAnsi="Roboto"/>
                <w:sz w:val="20"/>
                <w:szCs w:val="24"/>
              </w:rPr>
              <w:t>Ho Chi Minh City, Vietnam</w:t>
            </w:r>
          </w:p>
        </w:tc>
        <w:tc>
          <w:tcPr>
            <w:tcW w:w="720" w:type="dxa"/>
          </w:tcPr>
          <w:p w14:paraId="5D9A679B" w14:textId="77777777" w:rsidR="001B2ABD" w:rsidRPr="001825D4" w:rsidRDefault="001B2ABD" w:rsidP="008B04D9">
            <w:pPr>
              <w:tabs>
                <w:tab w:val="left" w:pos="990"/>
              </w:tabs>
              <w:rPr>
                <w:rFonts w:ascii="Roboto" w:hAnsi="Roboto"/>
              </w:rPr>
            </w:pPr>
          </w:p>
        </w:tc>
        <w:tc>
          <w:tcPr>
            <w:tcW w:w="6470" w:type="dxa"/>
          </w:tcPr>
          <w:p w14:paraId="63F9BF70" w14:textId="77777777" w:rsidR="00216FA2" w:rsidRPr="00506E8D" w:rsidRDefault="00216FA2" w:rsidP="00506E8D">
            <w:pPr>
              <w:pStyle w:val="Heading4"/>
              <w:spacing w:after="0"/>
              <w:rPr>
                <w:rFonts w:ascii="Roboto" w:eastAsiaTheme="majorEastAsia" w:hAnsi="Roboto" w:cstheme="majorBidi"/>
                <w:bCs/>
                <w:caps/>
                <w:sz w:val="24"/>
                <w:szCs w:val="24"/>
              </w:rPr>
            </w:pPr>
            <w:r w:rsidRPr="00506E8D">
              <w:rPr>
                <w:rFonts w:ascii="Roboto" w:eastAsiaTheme="majorEastAsia" w:hAnsi="Roboto" w:cstheme="majorBidi"/>
                <w:bCs/>
                <w:caps/>
                <w:sz w:val="24"/>
                <w:szCs w:val="24"/>
              </w:rPr>
              <w:t>EDUCATION</w:t>
            </w:r>
          </w:p>
          <w:p w14:paraId="2B190683" w14:textId="77777777" w:rsidR="00216FA2" w:rsidRPr="00D971F0" w:rsidRDefault="00216FA2" w:rsidP="000568EC">
            <w:pPr>
              <w:pStyle w:val="Date"/>
              <w:spacing w:after="0"/>
              <w:rPr>
                <w:rFonts w:ascii="Roboto" w:hAnsi="Roboto"/>
                <w:b/>
                <w:sz w:val="20"/>
                <w:szCs w:val="20"/>
              </w:rPr>
            </w:pPr>
            <w:r w:rsidRPr="00D971F0">
              <w:rPr>
                <w:rFonts w:ascii="Roboto" w:hAnsi="Roboto"/>
                <w:b/>
                <w:sz w:val="20"/>
                <w:szCs w:val="20"/>
              </w:rPr>
              <w:t>Van Hien University</w:t>
            </w:r>
          </w:p>
          <w:p w14:paraId="20F81746" w14:textId="4EE10F69" w:rsidR="00036450" w:rsidRPr="00D971F0" w:rsidRDefault="00CC4897" w:rsidP="000568EC">
            <w:pPr>
              <w:pStyle w:val="Date"/>
              <w:spacing w:after="0"/>
              <w:rPr>
                <w:rFonts w:ascii="Roboto" w:hAnsi="Roboto"/>
                <w:sz w:val="20"/>
                <w:szCs w:val="20"/>
              </w:rPr>
            </w:pPr>
            <w:r w:rsidRPr="00D971F0">
              <w:rPr>
                <w:rFonts w:ascii="Roboto" w:hAnsi="Roboto"/>
                <w:sz w:val="20"/>
                <w:szCs w:val="20"/>
              </w:rPr>
              <w:t>2021 - 2025</w:t>
            </w:r>
          </w:p>
          <w:p w14:paraId="33DC584E" w14:textId="77777777" w:rsidR="00216FA2" w:rsidRPr="00D971F0" w:rsidRDefault="00216FA2" w:rsidP="00216FA2">
            <w:pPr>
              <w:pStyle w:val="Heading2"/>
              <w:pBdr>
                <w:bottom w:val="none" w:sz="0" w:space="0" w:color="auto"/>
              </w:pBdr>
              <w:spacing w:before="0" w:after="0"/>
              <w:rPr>
                <w:rFonts w:ascii="Roboto" w:eastAsiaTheme="minorEastAsia" w:hAnsi="Roboto" w:cstheme="minorBidi"/>
                <w:b w:val="0"/>
                <w:bCs w:val="0"/>
                <w:caps w:val="0"/>
                <w:sz w:val="20"/>
                <w:szCs w:val="20"/>
              </w:rPr>
            </w:pPr>
            <w:r w:rsidRPr="00D971F0">
              <w:rPr>
                <w:rFonts w:ascii="Roboto" w:eastAsiaTheme="minorEastAsia" w:hAnsi="Roboto" w:cstheme="minorBidi"/>
                <w:caps w:val="0"/>
                <w:sz w:val="20"/>
                <w:szCs w:val="20"/>
              </w:rPr>
              <w:t>Bachelor of Software Engineering – Major in Computer Science</w:t>
            </w:r>
            <w:r w:rsidRPr="00D971F0">
              <w:rPr>
                <w:rFonts w:ascii="Roboto" w:eastAsiaTheme="minorEastAsia" w:hAnsi="Roboto" w:cstheme="minorBidi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</w:p>
          <w:p w14:paraId="683BB663" w14:textId="3970B4FE" w:rsidR="00216FA2" w:rsidRDefault="00216FA2" w:rsidP="00216FA2">
            <w:pPr>
              <w:pStyle w:val="Heading2"/>
              <w:pBdr>
                <w:bottom w:val="none" w:sz="0" w:space="0" w:color="auto"/>
              </w:pBdr>
              <w:spacing w:before="0" w:after="0"/>
              <w:rPr>
                <w:rFonts w:ascii="Roboto" w:eastAsiaTheme="minorEastAsia" w:hAnsi="Roboto" w:cstheme="minorBidi"/>
                <w:b w:val="0"/>
                <w:bCs w:val="0"/>
                <w:caps w:val="0"/>
                <w:sz w:val="20"/>
                <w:szCs w:val="20"/>
              </w:rPr>
            </w:pPr>
            <w:r w:rsidRPr="00D971F0">
              <w:rPr>
                <w:rFonts w:ascii="Roboto" w:eastAsiaTheme="minorEastAsia" w:hAnsi="Roboto" w:cstheme="minorBidi"/>
                <w:caps w:val="0"/>
                <w:sz w:val="20"/>
                <w:szCs w:val="20"/>
              </w:rPr>
              <w:t>GPA:</w:t>
            </w:r>
            <w:r w:rsidRPr="00D971F0">
              <w:rPr>
                <w:rFonts w:ascii="Roboto" w:eastAsiaTheme="minorEastAsia" w:hAnsi="Roboto" w:cstheme="minorBidi"/>
                <w:b w:val="0"/>
                <w:bCs w:val="0"/>
                <w:caps w:val="0"/>
                <w:sz w:val="20"/>
                <w:szCs w:val="20"/>
              </w:rPr>
              <w:t xml:space="preserve"> 3.39 / 4.00</w:t>
            </w:r>
          </w:p>
          <w:p w14:paraId="62227B15" w14:textId="77777777" w:rsidR="000568EC" w:rsidRPr="000568EC" w:rsidRDefault="000568EC" w:rsidP="000568EC"/>
          <w:p w14:paraId="7BF16283" w14:textId="2F1DB521" w:rsidR="00036450" w:rsidRPr="00506E8D" w:rsidRDefault="00A605AD" w:rsidP="001C2A5B">
            <w:pPr>
              <w:pStyle w:val="Heading2"/>
              <w:pBdr>
                <w:bottom w:val="none" w:sz="0" w:space="0" w:color="auto"/>
              </w:pBdr>
              <w:spacing w:before="0"/>
              <w:rPr>
                <w:rFonts w:ascii="Roboto" w:hAnsi="Roboto" w:cs="Calibri"/>
                <w:sz w:val="24"/>
                <w:szCs w:val="24"/>
              </w:rPr>
            </w:pPr>
            <w:r w:rsidRPr="00506E8D">
              <w:rPr>
                <w:rFonts w:ascii="Roboto" w:hAnsi="Roboto"/>
                <w:sz w:val="24"/>
                <w:szCs w:val="24"/>
              </w:rPr>
              <w:t>Project</w:t>
            </w:r>
          </w:p>
          <w:p w14:paraId="2B343E43" w14:textId="3C7A2D79" w:rsidR="00BD7BA8" w:rsidRPr="008C2438" w:rsidRDefault="002F3431" w:rsidP="003117A2">
            <w:pPr>
              <w:pStyle w:val="Date"/>
              <w:spacing w:line="240" w:lineRule="auto"/>
              <w:rPr>
                <w:rFonts w:ascii="Roboto" w:hAnsi="Roboto"/>
                <w:b/>
                <w:sz w:val="22"/>
              </w:rPr>
            </w:pPr>
            <w:r>
              <w:rPr>
                <w:rStyle w:val="Strong"/>
                <w:rFonts w:ascii="Roboto" w:hAnsi="Roboto"/>
                <w:sz w:val="22"/>
              </w:rPr>
              <w:t xml:space="preserve">Project </w:t>
            </w:r>
            <w:r w:rsidR="00BD7BA8" w:rsidRPr="008C2438">
              <w:rPr>
                <w:rStyle w:val="Strong"/>
                <w:rFonts w:ascii="Roboto" w:hAnsi="Roboto"/>
                <w:sz w:val="22"/>
              </w:rPr>
              <w:t>HealthCare – Chatbot</w:t>
            </w:r>
            <w:r w:rsidR="00BD7BA8" w:rsidRPr="008C2438">
              <w:rPr>
                <w:rStyle w:val="Strong"/>
                <w:rFonts w:ascii="Roboto" w:hAnsi="Roboto"/>
                <w:b w:val="0"/>
                <w:bCs w:val="0"/>
                <w:sz w:val="22"/>
              </w:rPr>
              <w:t xml:space="preserve"> </w:t>
            </w:r>
            <w:r w:rsidR="00A605AD" w:rsidRPr="008C2438">
              <w:rPr>
                <w:rFonts w:ascii="Roboto" w:hAnsi="Roboto"/>
                <w:sz w:val="22"/>
              </w:rPr>
              <w:t xml:space="preserve">— </w:t>
            </w:r>
            <w:r w:rsidR="00BD7BA8" w:rsidRPr="008C2438">
              <w:rPr>
                <w:rFonts w:ascii="Roboto" w:hAnsi="Roboto"/>
                <w:b/>
                <w:sz w:val="22"/>
              </w:rPr>
              <w:t>AI D</w:t>
            </w:r>
            <w:r w:rsidR="0033476E" w:rsidRPr="008C2438">
              <w:rPr>
                <w:rFonts w:ascii="Roboto" w:hAnsi="Roboto"/>
                <w:b/>
                <w:sz w:val="22"/>
              </w:rPr>
              <w:t>eveloper</w:t>
            </w:r>
          </w:p>
          <w:p w14:paraId="38B9C961" w14:textId="74868043" w:rsidR="00A605AD" w:rsidRPr="00D971F0" w:rsidRDefault="00A605AD" w:rsidP="003117A2">
            <w:pPr>
              <w:spacing w:line="240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D971F0">
              <w:rPr>
                <w:rFonts w:ascii="Roboto" w:hAnsi="Roboto"/>
                <w:b/>
                <w:bCs/>
                <w:sz w:val="20"/>
                <w:szCs w:val="20"/>
              </w:rPr>
              <w:t xml:space="preserve">Duration: </w:t>
            </w:r>
            <w:r w:rsidRPr="00D971F0">
              <w:rPr>
                <w:rFonts w:ascii="Roboto" w:hAnsi="Roboto"/>
                <w:sz w:val="20"/>
                <w:szCs w:val="20"/>
              </w:rPr>
              <w:t>May 19, 2025 – August 20, 2025</w:t>
            </w:r>
          </w:p>
          <w:p w14:paraId="33113922" w14:textId="77777777" w:rsidR="0054131E" w:rsidRPr="00D971F0" w:rsidRDefault="0054131E" w:rsidP="00D0517D">
            <w:pPr>
              <w:spacing w:line="240" w:lineRule="auto"/>
              <w:jc w:val="both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D971F0">
              <w:rPr>
                <w:rFonts w:ascii="Roboto" w:hAnsi="Roboto"/>
                <w:b/>
                <w:bCs/>
                <w:sz w:val="20"/>
                <w:szCs w:val="20"/>
              </w:rPr>
              <w:t xml:space="preserve">Description: </w:t>
            </w:r>
          </w:p>
          <w:p w14:paraId="24C6B802" w14:textId="5AEE74D1" w:rsidR="0054131E" w:rsidRPr="00D971F0" w:rsidRDefault="0054131E" w:rsidP="00D0517D">
            <w:pPr>
              <w:spacing w:line="240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D971F0">
              <w:rPr>
                <w:rFonts w:ascii="Roboto" w:hAnsi="Roboto"/>
                <w:sz w:val="20"/>
                <w:szCs w:val="20"/>
              </w:rPr>
              <w:t>An intelligent healthcare chatbot that analyzes users’ initial symptoms to suggest whether they should visit a doctor. The system also supports appointment booking, health consultation, product recommendations, and natural language data queries.</w:t>
            </w:r>
          </w:p>
          <w:p w14:paraId="44FAC9C6" w14:textId="1167E511" w:rsidR="00532424" w:rsidRPr="00D971F0" w:rsidRDefault="00532424" w:rsidP="003117A2">
            <w:pPr>
              <w:spacing w:line="240" w:lineRule="auto"/>
              <w:jc w:val="both"/>
              <w:rPr>
                <w:rFonts w:ascii="Roboto" w:hAnsi="Roboto"/>
                <w:sz w:val="20"/>
                <w:szCs w:val="20"/>
              </w:rPr>
            </w:pPr>
            <w:r w:rsidRPr="00D971F0">
              <w:rPr>
                <w:rFonts w:ascii="Roboto" w:hAnsi="Roboto"/>
                <w:sz w:val="20"/>
                <w:szCs w:val="20"/>
              </w:rPr>
              <w:t>Additionally, I designed multi-turn dialogue flow with context tracking, similar to NPC-style conversation logic used in game bots.</w:t>
            </w:r>
          </w:p>
          <w:p w14:paraId="6682D28F" w14:textId="77777777" w:rsidR="0054131E" w:rsidRPr="00D971F0" w:rsidRDefault="0054131E" w:rsidP="000568EC">
            <w:pPr>
              <w:spacing w:line="360" w:lineRule="auto"/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D971F0">
              <w:rPr>
                <w:rFonts w:ascii="Roboto" w:eastAsia="Times New Roman" w:hAnsi="Roboto" w:cs="Times New Roman"/>
                <w:b/>
                <w:bCs/>
                <w:sz w:val="20"/>
                <w:szCs w:val="20"/>
                <w:lang w:eastAsia="en-US"/>
              </w:rPr>
              <w:t>Key Features:</w:t>
            </w:r>
          </w:p>
          <w:p w14:paraId="43D4A7AB" w14:textId="77777777" w:rsidR="0054131E" w:rsidRPr="00D971F0" w:rsidRDefault="0054131E" w:rsidP="00C877B9">
            <w:pPr>
              <w:numPr>
                <w:ilvl w:val="0"/>
                <w:numId w:val="5"/>
              </w:numPr>
              <w:spacing w:after="100" w:afterAutospacing="1"/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D971F0">
              <w:rPr>
                <w:rFonts w:ascii="Roboto" w:eastAsia="Times New Roman" w:hAnsi="Roboto" w:cs="Times New Roman"/>
                <w:b/>
                <w:bCs/>
                <w:sz w:val="20"/>
                <w:szCs w:val="20"/>
                <w:lang w:eastAsia="en-US"/>
              </w:rPr>
              <w:t>Symptom analysis:</w:t>
            </w:r>
            <w:r w:rsidRPr="00D971F0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 Asks follow-up questions and provides basic health advice.</w:t>
            </w:r>
          </w:p>
          <w:p w14:paraId="50311E4A" w14:textId="77777777" w:rsidR="0054131E" w:rsidRPr="00D971F0" w:rsidRDefault="0054131E" w:rsidP="0054131E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D971F0">
              <w:rPr>
                <w:rFonts w:ascii="Roboto" w:eastAsia="Times New Roman" w:hAnsi="Roboto" w:cs="Times New Roman"/>
                <w:b/>
                <w:bCs/>
                <w:sz w:val="20"/>
                <w:szCs w:val="20"/>
                <w:lang w:eastAsia="en-US"/>
              </w:rPr>
              <w:t>Health consultation:</w:t>
            </w:r>
            <w:r w:rsidRPr="00D971F0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 Suggests improvement methods based on user conditions.</w:t>
            </w:r>
          </w:p>
          <w:p w14:paraId="0763EE8E" w14:textId="77777777" w:rsidR="0054131E" w:rsidRPr="00D971F0" w:rsidRDefault="0054131E" w:rsidP="0054131E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D971F0">
              <w:rPr>
                <w:rFonts w:ascii="Roboto" w:eastAsia="Times New Roman" w:hAnsi="Roboto" w:cs="Times New Roman"/>
                <w:b/>
                <w:bCs/>
                <w:sz w:val="20"/>
                <w:szCs w:val="20"/>
                <w:lang w:eastAsia="en-US"/>
              </w:rPr>
              <w:t>Appointment booking:</w:t>
            </w:r>
            <w:r w:rsidRPr="00D971F0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 Creates and confirms medical appointments through chat.</w:t>
            </w:r>
          </w:p>
          <w:p w14:paraId="1FC35FC1" w14:textId="77777777" w:rsidR="0054131E" w:rsidRPr="00D971F0" w:rsidRDefault="0054131E" w:rsidP="0054131E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D971F0">
              <w:rPr>
                <w:rFonts w:ascii="Roboto" w:eastAsia="Times New Roman" w:hAnsi="Roboto" w:cs="Times New Roman"/>
                <w:b/>
                <w:bCs/>
                <w:sz w:val="20"/>
                <w:szCs w:val="20"/>
                <w:lang w:eastAsia="en-US"/>
              </w:rPr>
              <w:t>Product recommendation:</w:t>
            </w:r>
            <w:r w:rsidRPr="00D971F0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 Suggests suitable health products and devices; generates reports for doctors.</w:t>
            </w:r>
          </w:p>
          <w:p w14:paraId="46B0637F" w14:textId="6619F481" w:rsidR="00827CA4" w:rsidRPr="00D971F0" w:rsidRDefault="0054131E" w:rsidP="000568EC">
            <w:pPr>
              <w:numPr>
                <w:ilvl w:val="0"/>
                <w:numId w:val="5"/>
              </w:numPr>
              <w:ind w:left="714" w:hanging="357"/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D971F0">
              <w:rPr>
                <w:rFonts w:ascii="Roboto" w:eastAsia="Times New Roman" w:hAnsi="Roboto" w:cs="Times New Roman"/>
                <w:b/>
                <w:bCs/>
                <w:sz w:val="20"/>
                <w:szCs w:val="20"/>
                <w:lang w:eastAsia="en-US"/>
              </w:rPr>
              <w:t>Admin tasks:</w:t>
            </w:r>
            <w:r w:rsidRPr="00D971F0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 Supports natural language queries on data such as products and orders.</w:t>
            </w:r>
          </w:p>
          <w:p w14:paraId="6E716C92" w14:textId="703F0B27" w:rsidR="00827CA4" w:rsidRPr="00D971F0" w:rsidRDefault="0054131E" w:rsidP="008B04D9">
            <w:pPr>
              <w:rPr>
                <w:rFonts w:ascii="Roboto" w:hAnsi="Roboto"/>
                <w:sz w:val="20"/>
                <w:szCs w:val="20"/>
              </w:rPr>
            </w:pPr>
            <w:r w:rsidRPr="00D971F0">
              <w:rPr>
                <w:rStyle w:val="Strong"/>
                <w:rFonts w:ascii="Roboto" w:hAnsi="Roboto"/>
                <w:sz w:val="20"/>
                <w:szCs w:val="20"/>
              </w:rPr>
              <w:t>Technologies:</w:t>
            </w:r>
            <w:r w:rsidRPr="00D971F0">
              <w:rPr>
                <w:rFonts w:ascii="Roboto" w:hAnsi="Roboto"/>
                <w:sz w:val="20"/>
                <w:szCs w:val="20"/>
              </w:rPr>
              <w:t xml:space="preserve"> Python, FastAPI, GPT API, MySQL, Redis</w:t>
            </w:r>
            <w:r w:rsidR="000658AD" w:rsidRPr="00D971F0">
              <w:rPr>
                <w:rFonts w:ascii="Roboto" w:hAnsi="Roboto"/>
                <w:sz w:val="20"/>
                <w:szCs w:val="20"/>
              </w:rPr>
              <w:t>.</w:t>
            </w:r>
            <w:r w:rsidRPr="00D971F0">
              <w:rPr>
                <w:rFonts w:ascii="Roboto" w:hAnsi="Roboto"/>
                <w:sz w:val="20"/>
                <w:szCs w:val="20"/>
              </w:rPr>
              <w:br/>
            </w:r>
            <w:r w:rsidRPr="00D971F0">
              <w:rPr>
                <w:rStyle w:val="Strong"/>
                <w:rFonts w:ascii="Roboto" w:hAnsi="Roboto"/>
                <w:sz w:val="20"/>
                <w:szCs w:val="20"/>
              </w:rPr>
              <w:t>Project Link:</w:t>
            </w:r>
            <w:r w:rsidRPr="00D971F0">
              <w:rPr>
                <w:rFonts w:ascii="Roboto" w:hAnsi="Roboto"/>
                <w:sz w:val="20"/>
                <w:szCs w:val="20"/>
              </w:rPr>
              <w:t xml:space="preserve"> </w:t>
            </w:r>
            <w:hyperlink r:id="rId10" w:tgtFrame="_new" w:history="1">
              <w:r w:rsidR="009209B8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>Health</w:t>
              </w:r>
              <w:r w:rsidR="007B5DE5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>Care Chatbot</w:t>
              </w:r>
            </w:hyperlink>
          </w:p>
          <w:p w14:paraId="5E855454" w14:textId="23F0F846" w:rsidR="0054131E" w:rsidRPr="00D971F0" w:rsidRDefault="0054131E" w:rsidP="008B04D9">
            <w:pPr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0F2ED041" w14:textId="2E9A2FB9" w:rsidR="0043117B" w:rsidRPr="001825D4" w:rsidRDefault="002F3431" w:rsidP="008B04D9">
      <w:pPr>
        <w:tabs>
          <w:tab w:val="left" w:pos="990"/>
        </w:tabs>
        <w:rPr>
          <w:rFonts w:ascii="Roboto" w:hAnsi="Robot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827CA4" w:rsidRPr="001825D4" w14:paraId="1A92B99B" w14:textId="77777777" w:rsidTr="00400B18">
        <w:trPr>
          <w:trHeight w:val="8833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2BB7F1F" w14:textId="77777777" w:rsidR="00CC27F8" w:rsidRDefault="00CC27F8" w:rsidP="008B04D9">
            <w:pPr>
              <w:pStyle w:val="Heading3"/>
              <w:rPr>
                <w:rFonts w:ascii="Roboto" w:hAnsi="Roboto"/>
                <w:sz w:val="24"/>
                <w:szCs w:val="22"/>
              </w:rPr>
            </w:pPr>
          </w:p>
          <w:p w14:paraId="6297CD9F" w14:textId="74DECF16" w:rsidR="003B54E2" w:rsidRPr="002D3653" w:rsidRDefault="002C300B" w:rsidP="008B04D9">
            <w:pPr>
              <w:pStyle w:val="Heading3"/>
              <w:rPr>
                <w:rFonts w:ascii="Roboto" w:hAnsi="Roboto" w:cs="Calibri"/>
                <w:sz w:val="24"/>
                <w:szCs w:val="22"/>
              </w:rPr>
            </w:pPr>
            <w:r w:rsidRPr="002D3653">
              <w:rPr>
                <w:rFonts w:ascii="Roboto" w:hAnsi="Roboto"/>
                <w:sz w:val="24"/>
                <w:szCs w:val="22"/>
              </w:rPr>
              <w:t>Skills</w:t>
            </w:r>
          </w:p>
          <w:p w14:paraId="5470BD29" w14:textId="77777777" w:rsidR="004C5111" w:rsidRPr="00C34814" w:rsidRDefault="004C5111" w:rsidP="00336D72">
            <w:pPr>
              <w:spacing w:after="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>Programming Languages:</w:t>
            </w:r>
            <w:r w:rsidRPr="00C34814">
              <w:rPr>
                <w:rFonts w:ascii="Roboto" w:hAnsi="Roboto"/>
                <w:sz w:val="20"/>
                <w:szCs w:val="24"/>
              </w:rPr>
              <w:t xml:space="preserve"> </w:t>
            </w:r>
          </w:p>
          <w:p w14:paraId="4FF15260" w14:textId="07E4D1DD" w:rsidR="00D24EBA" w:rsidRPr="00C34814" w:rsidRDefault="00C34814" w:rsidP="00336D72">
            <w:pPr>
              <w:spacing w:after="12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sz w:val="20"/>
                <w:szCs w:val="24"/>
              </w:rPr>
              <w:t xml:space="preserve">• </w:t>
            </w:r>
            <w:r w:rsidR="004C5111" w:rsidRPr="00C34814">
              <w:rPr>
                <w:rFonts w:ascii="Roboto" w:hAnsi="Roboto"/>
                <w:sz w:val="20"/>
                <w:szCs w:val="24"/>
              </w:rPr>
              <w:t>Python, C++, SQL</w:t>
            </w:r>
          </w:p>
          <w:p w14:paraId="4D6C0D7F" w14:textId="3EE93DC8" w:rsidR="004C5111" w:rsidRPr="00C34814" w:rsidRDefault="004C5111" w:rsidP="00336D72">
            <w:pPr>
              <w:rPr>
                <w:rFonts w:ascii="Roboto" w:hAnsi="Roboto"/>
                <w:b/>
                <w:bCs/>
                <w:sz w:val="20"/>
                <w:szCs w:val="24"/>
              </w:rPr>
            </w:pP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>Frameworks &amp; Technologies:</w:t>
            </w:r>
          </w:p>
          <w:p w14:paraId="17AF6603" w14:textId="5F6C65A9" w:rsidR="004C5111" w:rsidRPr="00090135" w:rsidRDefault="00090135" w:rsidP="00604946">
            <w:pPr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</w:pPr>
            <w:r w:rsidRPr="00090135">
              <w:rPr>
                <w:rFonts w:ascii="Roboto" w:hAnsi="Roboto"/>
                <w:sz w:val="20"/>
                <w:szCs w:val="20"/>
              </w:rPr>
              <w:t xml:space="preserve">• </w:t>
            </w:r>
            <w:r w:rsidR="00604946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 </w:t>
            </w:r>
            <w:r w:rsidRPr="00090135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>FastAPI, PyTorch, TensorFlow, Pandas, NumPy, Redis</w:t>
            </w:r>
            <w:r w:rsidR="00604946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 xml:space="preserve">, </w:t>
            </w:r>
            <w:r w:rsidRPr="00090135">
              <w:rPr>
                <w:rFonts w:ascii="Roboto" w:eastAsia="Times New Roman" w:hAnsi="Roboto" w:cs="Times New Roman"/>
                <w:sz w:val="20"/>
                <w:szCs w:val="20"/>
                <w:lang w:eastAsia="en-US"/>
              </w:rPr>
              <w:t>OpenCV, Selenium, Firebase</w:t>
            </w:r>
          </w:p>
          <w:p w14:paraId="37575FBB" w14:textId="77777777" w:rsidR="004C5111" w:rsidRPr="00C34814" w:rsidRDefault="004C5111" w:rsidP="00855CC8">
            <w:pPr>
              <w:rPr>
                <w:rFonts w:ascii="Roboto" w:hAnsi="Roboto"/>
                <w:b/>
                <w:bCs/>
                <w:sz w:val="20"/>
                <w:szCs w:val="24"/>
              </w:rPr>
            </w:pP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>AI / Machine Learning:</w:t>
            </w:r>
            <w:r w:rsidRPr="00C34814">
              <w:rPr>
                <w:rFonts w:ascii="Roboto" w:hAnsi="Roboto" w:cs="Tahoma"/>
                <w:b/>
                <w:bCs/>
                <w:sz w:val="20"/>
                <w:szCs w:val="24"/>
              </w:rPr>
              <w:t>﻿</w:t>
            </w: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 xml:space="preserve"> </w:t>
            </w:r>
          </w:p>
          <w:p w14:paraId="3B35E9FC" w14:textId="77777777" w:rsidR="002D3B8B" w:rsidRPr="002D3B8B" w:rsidRDefault="002D3B8B" w:rsidP="00855CC8">
            <w:pPr>
              <w:rPr>
                <w:rFonts w:ascii="Roboto" w:hAnsi="Roboto"/>
                <w:sz w:val="20"/>
                <w:szCs w:val="24"/>
              </w:rPr>
            </w:pPr>
            <w:r w:rsidRPr="002D3B8B">
              <w:rPr>
                <w:rFonts w:ascii="Roboto" w:hAnsi="Roboto"/>
                <w:sz w:val="20"/>
                <w:szCs w:val="24"/>
              </w:rPr>
              <w:t>• Machine Learning, Deep Learning, NLP</w:t>
            </w:r>
          </w:p>
          <w:p w14:paraId="1E5E43A9" w14:textId="77777777" w:rsidR="002D3B8B" w:rsidRPr="002D3B8B" w:rsidRDefault="002D3B8B" w:rsidP="00855CC8">
            <w:pPr>
              <w:rPr>
                <w:rFonts w:ascii="Roboto" w:hAnsi="Roboto"/>
                <w:sz w:val="20"/>
                <w:szCs w:val="24"/>
              </w:rPr>
            </w:pPr>
            <w:r w:rsidRPr="002D3B8B">
              <w:rPr>
                <w:rFonts w:ascii="Roboto" w:hAnsi="Roboto"/>
                <w:sz w:val="20"/>
                <w:szCs w:val="24"/>
              </w:rPr>
              <w:t>• Conversational AI and multi-turn dialogue systems</w:t>
            </w:r>
          </w:p>
          <w:p w14:paraId="21567F71" w14:textId="77777777" w:rsidR="002D3B8B" w:rsidRPr="002D3B8B" w:rsidRDefault="002D3B8B" w:rsidP="00855CC8">
            <w:pPr>
              <w:rPr>
                <w:rFonts w:ascii="Roboto" w:hAnsi="Roboto"/>
                <w:sz w:val="20"/>
                <w:szCs w:val="24"/>
              </w:rPr>
            </w:pPr>
            <w:r w:rsidRPr="002D3B8B">
              <w:rPr>
                <w:rFonts w:ascii="Roboto" w:hAnsi="Roboto"/>
                <w:sz w:val="20"/>
                <w:szCs w:val="24"/>
              </w:rPr>
              <w:t>• Data preprocessing, model training &amp; evaluation</w:t>
            </w:r>
          </w:p>
          <w:p w14:paraId="0E63CBC0" w14:textId="77777777" w:rsidR="002D3B8B" w:rsidRPr="002D3B8B" w:rsidRDefault="002D3B8B" w:rsidP="00855CC8">
            <w:pPr>
              <w:rPr>
                <w:rFonts w:ascii="Roboto" w:hAnsi="Roboto"/>
                <w:sz w:val="20"/>
                <w:szCs w:val="24"/>
              </w:rPr>
            </w:pPr>
            <w:r w:rsidRPr="002D3B8B">
              <w:rPr>
                <w:rFonts w:ascii="Roboto" w:hAnsi="Roboto"/>
                <w:sz w:val="20"/>
                <w:szCs w:val="24"/>
              </w:rPr>
              <w:t>• Experience integrating LLM-based APIs (OpenAI GPT API)</w:t>
            </w:r>
          </w:p>
          <w:p w14:paraId="05E60BE8" w14:textId="77777777" w:rsidR="002D3B8B" w:rsidRDefault="002D3B8B" w:rsidP="00855CC8">
            <w:pPr>
              <w:spacing w:after="240"/>
              <w:rPr>
                <w:rFonts w:ascii="Roboto" w:hAnsi="Roboto"/>
                <w:sz w:val="20"/>
                <w:szCs w:val="24"/>
              </w:rPr>
            </w:pPr>
            <w:r w:rsidRPr="002D3B8B">
              <w:rPr>
                <w:rFonts w:ascii="Roboto" w:hAnsi="Roboto"/>
                <w:sz w:val="20"/>
                <w:szCs w:val="24"/>
              </w:rPr>
              <w:t>• Familiar with basic Retrieval-Augmented Generation (RAG) pipelines and LLM workflow orchestration</w:t>
            </w:r>
          </w:p>
          <w:p w14:paraId="582B9777" w14:textId="6125E599" w:rsidR="004C5111" w:rsidRPr="00C34814" w:rsidRDefault="004C5111" w:rsidP="00855CC8">
            <w:pPr>
              <w:rPr>
                <w:rFonts w:ascii="Roboto" w:hAnsi="Roboto"/>
                <w:b/>
                <w:bCs/>
                <w:sz w:val="20"/>
                <w:szCs w:val="24"/>
              </w:rPr>
            </w:pP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 xml:space="preserve">Database: </w:t>
            </w:r>
          </w:p>
          <w:p w14:paraId="7DE7EBCD" w14:textId="71CEBF24" w:rsidR="004C5111" w:rsidRPr="00C34814" w:rsidRDefault="00C34814" w:rsidP="00336D72">
            <w:pPr>
              <w:spacing w:after="12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sz w:val="20"/>
                <w:szCs w:val="24"/>
              </w:rPr>
              <w:t xml:space="preserve">• </w:t>
            </w:r>
            <w:r w:rsidR="004C5111" w:rsidRPr="00C34814">
              <w:rPr>
                <w:rFonts w:ascii="Roboto" w:hAnsi="Roboto"/>
                <w:sz w:val="20"/>
                <w:szCs w:val="24"/>
              </w:rPr>
              <w:t xml:space="preserve">MySQL, SQL Server, Database Design (ERD, DFD, Use Case). </w:t>
            </w:r>
          </w:p>
          <w:p w14:paraId="4B0EE433" w14:textId="77777777" w:rsidR="004C5111" w:rsidRPr="00C34814" w:rsidRDefault="004C5111" w:rsidP="00336D72">
            <w:pPr>
              <w:spacing w:after="12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>Tools &amp; Platforms:</w:t>
            </w:r>
            <w:r w:rsidRPr="00C34814">
              <w:rPr>
                <w:rFonts w:ascii="Roboto" w:hAnsi="Roboto"/>
                <w:sz w:val="20"/>
                <w:szCs w:val="24"/>
              </w:rPr>
              <w:t xml:space="preserve"> </w:t>
            </w:r>
          </w:p>
          <w:p w14:paraId="48C07762" w14:textId="1F880D3F" w:rsidR="004C5111" w:rsidRPr="00C34814" w:rsidRDefault="00C34814" w:rsidP="00336D72">
            <w:pPr>
              <w:spacing w:after="12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sz w:val="20"/>
                <w:szCs w:val="24"/>
              </w:rPr>
              <w:t xml:space="preserve">• </w:t>
            </w:r>
            <w:r w:rsidR="004C5111" w:rsidRPr="00C34814">
              <w:rPr>
                <w:rFonts w:ascii="Roboto" w:hAnsi="Roboto"/>
                <w:sz w:val="20"/>
                <w:szCs w:val="24"/>
              </w:rPr>
              <w:t xml:space="preserve">GitHub, Jupyter Notebook, Google Colab, SQL Server Management Studio, Android Studio, VS Code </w:t>
            </w:r>
          </w:p>
          <w:p w14:paraId="40E50B35" w14:textId="77777777" w:rsidR="004C5111" w:rsidRPr="00C34814" w:rsidRDefault="004C5111" w:rsidP="00336D72">
            <w:pPr>
              <w:spacing w:after="12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b/>
                <w:bCs/>
                <w:sz w:val="20"/>
                <w:szCs w:val="24"/>
              </w:rPr>
              <w:t>Languages &amp; Certificates:</w:t>
            </w:r>
            <w:r w:rsidRPr="00C34814">
              <w:rPr>
                <w:rFonts w:ascii="Roboto" w:hAnsi="Roboto"/>
                <w:sz w:val="20"/>
                <w:szCs w:val="24"/>
              </w:rPr>
              <w:t xml:space="preserve"> </w:t>
            </w:r>
          </w:p>
          <w:p w14:paraId="1C7153CF" w14:textId="796ABFCA" w:rsidR="00827CA4" w:rsidRPr="00C34814" w:rsidRDefault="00C34814" w:rsidP="00336D72">
            <w:pPr>
              <w:spacing w:after="120"/>
              <w:rPr>
                <w:rFonts w:ascii="Roboto" w:hAnsi="Roboto"/>
                <w:sz w:val="20"/>
                <w:szCs w:val="24"/>
              </w:rPr>
            </w:pPr>
            <w:r w:rsidRPr="00C34814">
              <w:rPr>
                <w:rFonts w:ascii="Roboto" w:hAnsi="Roboto"/>
                <w:sz w:val="20"/>
                <w:szCs w:val="24"/>
              </w:rPr>
              <w:t xml:space="preserve">• </w:t>
            </w:r>
            <w:r w:rsidR="004C5111" w:rsidRPr="00C34814">
              <w:rPr>
                <w:rFonts w:ascii="Roboto" w:hAnsi="Roboto"/>
                <w:sz w:val="20"/>
                <w:szCs w:val="24"/>
              </w:rPr>
              <w:t>TOEIC 745 (Reading &amp; Listening)</w:t>
            </w:r>
          </w:p>
          <w:p w14:paraId="5CDFC4FE" w14:textId="77777777" w:rsidR="00F77E29" w:rsidRDefault="00F77E29" w:rsidP="008B04D9">
            <w:pPr>
              <w:rPr>
                <w:rFonts w:ascii="Roboto" w:hAnsi="Roboto"/>
              </w:rPr>
            </w:pPr>
          </w:p>
          <w:p w14:paraId="660B35CE" w14:textId="2CE5807D" w:rsidR="00F77E29" w:rsidRPr="001825D4" w:rsidRDefault="00F77E29" w:rsidP="008B04D9">
            <w:pPr>
              <w:rPr>
                <w:rFonts w:ascii="Roboto" w:hAnsi="Roboto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71BFE9F" w14:textId="77777777" w:rsidR="00827CA4" w:rsidRPr="001825D4" w:rsidRDefault="00827CA4" w:rsidP="008B04D9">
            <w:pPr>
              <w:tabs>
                <w:tab w:val="left" w:pos="990"/>
              </w:tabs>
              <w:rPr>
                <w:rFonts w:ascii="Roboto" w:hAnsi="Roboto"/>
              </w:rPr>
            </w:pP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E2F925" w14:textId="2787F9CC" w:rsidR="00D971F0" w:rsidRPr="00CD7D71" w:rsidRDefault="002F3431" w:rsidP="00D971F0">
            <w:pPr>
              <w:rPr>
                <w:rFonts w:ascii="Roboto" w:hAnsi="Roboto"/>
                <w:b/>
                <w:bCs/>
                <w:sz w:val="22"/>
                <w:szCs w:val="28"/>
              </w:rPr>
            </w:pPr>
            <w:r>
              <w:rPr>
                <w:rStyle w:val="Strong"/>
                <w:rFonts w:ascii="Roboto" w:hAnsi="Roboto"/>
                <w:sz w:val="22"/>
              </w:rPr>
              <w:t xml:space="preserve">Project </w:t>
            </w:r>
            <w:r w:rsidR="00D971F0" w:rsidRPr="00CD7D71">
              <w:rPr>
                <w:rFonts w:ascii="Roboto" w:hAnsi="Roboto"/>
                <w:b/>
                <w:bCs/>
                <w:sz w:val="22"/>
                <w:szCs w:val="28"/>
              </w:rPr>
              <w:t>LLM-based Knowledge Assistant</w:t>
            </w:r>
            <w:r w:rsidR="008260C0">
              <w:rPr>
                <w:rFonts w:ascii="Roboto" w:hAnsi="Roboto"/>
                <w:b/>
                <w:bCs/>
                <w:sz w:val="22"/>
                <w:szCs w:val="28"/>
              </w:rPr>
              <w:t xml:space="preserve"> </w:t>
            </w:r>
            <w:r w:rsidR="008260C0" w:rsidRPr="000658AD">
              <w:rPr>
                <w:rFonts w:ascii="Roboto" w:hAnsi="Roboto"/>
                <w:sz w:val="22"/>
              </w:rPr>
              <w:t>—</w:t>
            </w:r>
            <w:r w:rsidR="00D971F0" w:rsidRPr="00CD7D71">
              <w:rPr>
                <w:rFonts w:ascii="Roboto" w:hAnsi="Roboto"/>
                <w:b/>
                <w:bCs/>
                <w:sz w:val="22"/>
                <w:szCs w:val="28"/>
              </w:rPr>
              <w:t xml:space="preserve"> </w:t>
            </w:r>
            <w:r w:rsidR="00D971F0" w:rsidRPr="008260C0">
              <w:rPr>
                <w:rFonts w:ascii="Roboto" w:hAnsi="Roboto"/>
                <w:sz w:val="22"/>
                <w:szCs w:val="28"/>
              </w:rPr>
              <w:t>Personal Project</w:t>
            </w:r>
          </w:p>
          <w:p w14:paraId="0B7CDA82" w14:textId="77777777" w:rsidR="00D971F0" w:rsidRPr="00A4280E" w:rsidRDefault="00D971F0" w:rsidP="00D971F0">
            <w:pPr>
              <w:rPr>
                <w:rFonts w:ascii="Roboto" w:hAnsi="Roboto"/>
                <w:b/>
                <w:bCs/>
                <w:sz w:val="20"/>
                <w:szCs w:val="24"/>
              </w:rPr>
            </w:pPr>
            <w:r w:rsidRPr="00A4280E">
              <w:rPr>
                <w:rFonts w:ascii="Roboto" w:hAnsi="Roboto"/>
                <w:b/>
                <w:bCs/>
                <w:sz w:val="20"/>
                <w:szCs w:val="24"/>
              </w:rPr>
              <w:t>Description:</w:t>
            </w:r>
          </w:p>
          <w:p w14:paraId="4FD76D71" w14:textId="77777777" w:rsidR="00D971F0" w:rsidRPr="00A4280E" w:rsidRDefault="00D971F0" w:rsidP="00D971F0">
            <w:pPr>
              <w:pStyle w:val="ListParagraph"/>
              <w:numPr>
                <w:ilvl w:val="0"/>
                <w:numId w:val="8"/>
              </w:numPr>
              <w:rPr>
                <w:rFonts w:ascii="Roboto" w:hAnsi="Roboto"/>
                <w:sz w:val="20"/>
                <w:szCs w:val="24"/>
              </w:rPr>
            </w:pPr>
            <w:r w:rsidRPr="00A4280E">
              <w:rPr>
                <w:rFonts w:ascii="Roboto" w:hAnsi="Roboto"/>
                <w:sz w:val="20"/>
                <w:szCs w:val="24"/>
              </w:rPr>
              <w:t>Built a prototype Retrieval-Augmented Generation (RAG) system to answer domain-specific questions from custom documents.</w:t>
            </w:r>
          </w:p>
          <w:p w14:paraId="168E5514" w14:textId="77777777" w:rsidR="00D971F0" w:rsidRPr="00A4280E" w:rsidRDefault="00D971F0" w:rsidP="00D971F0">
            <w:pPr>
              <w:pStyle w:val="ListParagraph"/>
              <w:numPr>
                <w:ilvl w:val="0"/>
                <w:numId w:val="8"/>
              </w:numPr>
              <w:rPr>
                <w:rFonts w:ascii="Roboto" w:hAnsi="Roboto"/>
                <w:sz w:val="20"/>
                <w:szCs w:val="24"/>
              </w:rPr>
            </w:pPr>
            <w:r w:rsidRPr="00A4280E">
              <w:rPr>
                <w:rFonts w:ascii="Roboto" w:hAnsi="Roboto"/>
                <w:sz w:val="20"/>
                <w:szCs w:val="24"/>
              </w:rPr>
              <w:t>Implemented document chunking, embeddings, vector search, and LLM response generation.</w:t>
            </w:r>
          </w:p>
          <w:p w14:paraId="7DF80195" w14:textId="421E72BC" w:rsidR="00D971F0" w:rsidRPr="00D971F0" w:rsidRDefault="00D971F0" w:rsidP="00D971F0">
            <w:pPr>
              <w:pStyle w:val="ListParagraph"/>
              <w:numPr>
                <w:ilvl w:val="0"/>
                <w:numId w:val="8"/>
              </w:numPr>
              <w:rPr>
                <w:rFonts w:ascii="Roboto" w:hAnsi="Roboto"/>
                <w:sz w:val="20"/>
                <w:szCs w:val="24"/>
              </w:rPr>
            </w:pPr>
            <w:r w:rsidRPr="00A4280E">
              <w:rPr>
                <w:rFonts w:ascii="Roboto" w:hAnsi="Roboto"/>
                <w:sz w:val="20"/>
                <w:szCs w:val="24"/>
              </w:rPr>
              <w:t>Explored LangChain to orchestrate retrieval and prompt pipelines.</w:t>
            </w:r>
          </w:p>
          <w:p w14:paraId="2E61B288" w14:textId="77777777" w:rsidR="00D971F0" w:rsidRDefault="00D971F0" w:rsidP="00D971F0">
            <w:pPr>
              <w:rPr>
                <w:rFonts w:ascii="Roboto" w:hAnsi="Roboto"/>
                <w:sz w:val="20"/>
                <w:szCs w:val="24"/>
              </w:rPr>
            </w:pPr>
            <w:r w:rsidRPr="00A4280E">
              <w:rPr>
                <w:rFonts w:ascii="Roboto" w:hAnsi="Roboto"/>
                <w:b/>
                <w:bCs/>
                <w:sz w:val="20"/>
                <w:szCs w:val="24"/>
              </w:rPr>
              <w:t>Technologies</w:t>
            </w:r>
            <w:r w:rsidRPr="00A4280E">
              <w:rPr>
                <w:rFonts w:ascii="Roboto" w:hAnsi="Roboto"/>
                <w:sz w:val="20"/>
                <w:szCs w:val="24"/>
              </w:rPr>
              <w:t>: Python, LangChain, OpenAI API</w:t>
            </w:r>
          </w:p>
          <w:p w14:paraId="3E9CBD39" w14:textId="1EBAA4C9" w:rsidR="00D971F0" w:rsidRDefault="00D971F0" w:rsidP="00D971F0">
            <w:pPr>
              <w:rPr>
                <w:rStyle w:val="Strong"/>
                <w:rFonts w:ascii="Roboto" w:hAnsi="Roboto"/>
                <w:sz w:val="22"/>
              </w:rPr>
            </w:pPr>
            <w:r w:rsidRPr="00621A76">
              <w:rPr>
                <w:rStyle w:val="Strong"/>
                <w:rFonts w:ascii="Roboto" w:hAnsi="Roboto"/>
                <w:sz w:val="20"/>
                <w:szCs w:val="20"/>
              </w:rPr>
              <w:t>Project Link:</w:t>
            </w:r>
            <w:r w:rsidRPr="00621A76">
              <w:rPr>
                <w:rFonts w:ascii="Roboto" w:hAnsi="Roboto"/>
                <w:sz w:val="20"/>
                <w:szCs w:val="20"/>
              </w:rPr>
              <w:t xml:space="preserve"> </w:t>
            </w:r>
            <w:hyperlink r:id="rId11" w:history="1">
              <w:r w:rsidR="00627183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 xml:space="preserve">LLM based </w:t>
              </w:r>
              <w:r w:rsidR="008B7381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>K</w:t>
              </w:r>
              <w:r w:rsidR="00087A73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 xml:space="preserve">nowledge </w:t>
              </w:r>
              <w:r w:rsidR="008B7381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>A</w:t>
              </w:r>
              <w:r w:rsidR="00087A73" w:rsidRPr="00C832BC">
                <w:rPr>
                  <w:rStyle w:val="Hyperlink"/>
                  <w:rFonts w:ascii="Roboto" w:hAnsi="Roboto"/>
                  <w:sz w:val="20"/>
                  <w:szCs w:val="20"/>
                </w:rPr>
                <w:t>ssistant</w:t>
              </w:r>
            </w:hyperlink>
          </w:p>
          <w:p w14:paraId="037E3365" w14:textId="77777777" w:rsidR="00D971F0" w:rsidRDefault="00D971F0" w:rsidP="008B04D9">
            <w:pPr>
              <w:rPr>
                <w:rStyle w:val="Strong"/>
                <w:rFonts w:ascii="Roboto" w:hAnsi="Roboto"/>
                <w:sz w:val="22"/>
              </w:rPr>
            </w:pPr>
          </w:p>
          <w:p w14:paraId="212F3F53" w14:textId="2686D915" w:rsidR="00E83919" w:rsidRPr="00D971F0" w:rsidRDefault="002F3431" w:rsidP="00552484">
            <w:pPr>
              <w:rPr>
                <w:rFonts w:ascii="Roboto" w:hAnsi="Roboto"/>
                <w:i/>
                <w:iCs/>
                <w:sz w:val="22"/>
              </w:rPr>
            </w:pPr>
            <w:r>
              <w:rPr>
                <w:rStyle w:val="Strong"/>
                <w:rFonts w:ascii="Roboto" w:hAnsi="Roboto"/>
                <w:sz w:val="22"/>
              </w:rPr>
              <w:t xml:space="preserve">Project </w:t>
            </w:r>
            <w:r w:rsidR="00E83919" w:rsidRPr="000658AD">
              <w:rPr>
                <w:rStyle w:val="Strong"/>
                <w:rFonts w:ascii="Roboto" w:hAnsi="Roboto"/>
                <w:sz w:val="22"/>
              </w:rPr>
              <w:t>Alphabet – Sign Language Detection</w:t>
            </w:r>
            <w:r w:rsidR="00E83919" w:rsidRPr="000658AD">
              <w:rPr>
                <w:rFonts w:ascii="Roboto" w:hAnsi="Roboto"/>
                <w:sz w:val="22"/>
              </w:rPr>
              <w:t xml:space="preserve"> — </w:t>
            </w:r>
            <w:r w:rsidR="00E83919" w:rsidRPr="000658AD">
              <w:rPr>
                <w:rStyle w:val="Emphasis"/>
                <w:rFonts w:ascii="Roboto" w:hAnsi="Roboto"/>
                <w:sz w:val="22"/>
              </w:rPr>
              <w:t>Personal Project</w:t>
            </w:r>
          </w:p>
          <w:p w14:paraId="2BB33C47" w14:textId="03D4C884" w:rsidR="00286DE4" w:rsidRPr="000658AD" w:rsidRDefault="00E83919" w:rsidP="000658AD">
            <w:pPr>
              <w:jc w:val="both"/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Style w:val="Strong"/>
                <w:rFonts w:ascii="Roboto" w:hAnsi="Roboto"/>
                <w:sz w:val="22"/>
              </w:rPr>
              <w:t>Description:</w:t>
            </w:r>
            <w:r w:rsidRPr="000658AD">
              <w:rPr>
                <w:rFonts w:ascii="Roboto" w:hAnsi="Roboto"/>
                <w:sz w:val="20"/>
                <w:szCs w:val="20"/>
              </w:rPr>
              <w:br/>
              <w:t>A system that recognizes American Sign Language (ASL) hand gestures (33 signs) using a Convolutional Neural Network (CNN) to support communication for the hearing-impaired community.</w:t>
            </w:r>
            <w:r w:rsidR="00552484">
              <w:rPr>
                <w:rFonts w:ascii="Roboto" w:hAnsi="Roboto"/>
                <w:sz w:val="20"/>
                <w:szCs w:val="20"/>
              </w:rPr>
              <w:t xml:space="preserve"> </w:t>
            </w:r>
            <w:r w:rsidR="00286DE4" w:rsidRPr="00286DE4">
              <w:rPr>
                <w:rFonts w:ascii="Roboto" w:hAnsi="Roboto"/>
                <w:sz w:val="20"/>
                <w:szCs w:val="20"/>
              </w:rPr>
              <w:t>Implemented real-time inference pipeline for continuous input streams.</w:t>
            </w:r>
          </w:p>
          <w:p w14:paraId="56CA299B" w14:textId="77777777" w:rsidR="00E83919" w:rsidRPr="000658AD" w:rsidRDefault="00E83919" w:rsidP="00D971F0">
            <w:pPr>
              <w:pStyle w:val="NormalWeb"/>
              <w:spacing w:before="0" w:beforeAutospacing="0" w:after="0" w:afterAutospacing="0"/>
              <w:rPr>
                <w:rFonts w:ascii="Roboto" w:hAnsi="Roboto"/>
                <w:sz w:val="22"/>
                <w:szCs w:val="22"/>
              </w:rPr>
            </w:pPr>
            <w:r w:rsidRPr="000658AD">
              <w:rPr>
                <w:rStyle w:val="Strong"/>
                <w:rFonts w:ascii="Roboto" w:hAnsi="Roboto"/>
                <w:sz w:val="22"/>
                <w:szCs w:val="22"/>
              </w:rPr>
              <w:t>Implementation Process:</w:t>
            </w:r>
          </w:p>
          <w:p w14:paraId="24AB0D4E" w14:textId="77777777" w:rsidR="00E83919" w:rsidRPr="000658AD" w:rsidRDefault="00E83919" w:rsidP="000658AD">
            <w:pPr>
              <w:pStyle w:val="NormalWeb"/>
              <w:numPr>
                <w:ilvl w:val="0"/>
                <w:numId w:val="6"/>
              </w:numPr>
              <w:spacing w:before="0" w:beforeAutospacing="0"/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Fonts w:ascii="Roboto" w:hAnsi="Roboto"/>
                <w:sz w:val="20"/>
                <w:szCs w:val="20"/>
              </w:rPr>
              <w:t>Migrated from Random Forest to CNN to improve performance.</w:t>
            </w:r>
          </w:p>
          <w:p w14:paraId="512A35B0" w14:textId="77777777" w:rsidR="00E83919" w:rsidRPr="000658AD" w:rsidRDefault="00E83919" w:rsidP="000658AD">
            <w:pPr>
              <w:pStyle w:val="NormalWeb"/>
              <w:numPr>
                <w:ilvl w:val="0"/>
                <w:numId w:val="6"/>
              </w:numPr>
              <w:jc w:val="both"/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Fonts w:ascii="Roboto" w:hAnsi="Roboto"/>
                <w:sz w:val="20"/>
                <w:szCs w:val="20"/>
              </w:rPr>
              <w:t>Processed image data: removed backgrounds, cropped hand regions, applied data augmentation (rotation, flipping, background replacement).</w:t>
            </w:r>
          </w:p>
          <w:p w14:paraId="5B5A7E4C" w14:textId="77777777" w:rsidR="00E83919" w:rsidRPr="000658AD" w:rsidRDefault="00E83919" w:rsidP="00E83919">
            <w:pPr>
              <w:pStyle w:val="NormalWeb"/>
              <w:numPr>
                <w:ilvl w:val="0"/>
                <w:numId w:val="6"/>
              </w:numPr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Fonts w:ascii="Roboto" w:hAnsi="Roboto"/>
                <w:sz w:val="20"/>
                <w:szCs w:val="20"/>
              </w:rPr>
              <w:t>Trained CNN model using TensorFlow/Keras, achieving ~94.6% accuracy across 33 gesture classes.</w:t>
            </w:r>
          </w:p>
          <w:p w14:paraId="39AC0FE3" w14:textId="77777777" w:rsidR="00E83919" w:rsidRPr="000658AD" w:rsidRDefault="00E83919" w:rsidP="00552484">
            <w:pPr>
              <w:pStyle w:val="NormalWeb"/>
              <w:numPr>
                <w:ilvl w:val="0"/>
                <w:numId w:val="6"/>
              </w:numPr>
              <w:spacing w:after="80" w:afterAutospacing="0"/>
              <w:ind w:left="714" w:hanging="357"/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Fonts w:ascii="Roboto" w:hAnsi="Roboto"/>
                <w:sz w:val="20"/>
                <w:szCs w:val="20"/>
              </w:rPr>
              <w:t>Configured a real-time demo with webcam integration (via Jupyter Notebook).</w:t>
            </w:r>
          </w:p>
          <w:p w14:paraId="18EA4EFC" w14:textId="77777777" w:rsidR="00E83919" w:rsidRPr="000658AD" w:rsidRDefault="00E83919" w:rsidP="00552484">
            <w:pPr>
              <w:pStyle w:val="NormalWeb"/>
              <w:spacing w:before="0" w:beforeAutospacing="0" w:after="80" w:afterAutospacing="0"/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Style w:val="Strong"/>
                <w:rFonts w:ascii="Roboto" w:hAnsi="Roboto"/>
                <w:sz w:val="20"/>
                <w:szCs w:val="20"/>
              </w:rPr>
              <w:t>Technologies:</w:t>
            </w:r>
            <w:r w:rsidRPr="000658AD">
              <w:rPr>
                <w:rFonts w:ascii="Roboto" w:hAnsi="Roboto"/>
                <w:sz w:val="20"/>
                <w:szCs w:val="20"/>
              </w:rPr>
              <w:t xml:space="preserve"> Python, TensorFlow/Keras, OpenCV, Jupyter Notebook</w:t>
            </w:r>
          </w:p>
          <w:p w14:paraId="6FE4D304" w14:textId="77777777" w:rsidR="00E83919" w:rsidRPr="000658AD" w:rsidRDefault="00E83919" w:rsidP="00552484">
            <w:pPr>
              <w:pStyle w:val="NormalWeb"/>
              <w:spacing w:before="0" w:beforeAutospacing="0" w:after="80" w:afterAutospacing="0"/>
              <w:rPr>
                <w:rFonts w:ascii="Roboto" w:hAnsi="Roboto"/>
                <w:sz w:val="20"/>
                <w:szCs w:val="20"/>
              </w:rPr>
            </w:pPr>
            <w:r w:rsidRPr="000658AD">
              <w:rPr>
                <w:rStyle w:val="Strong"/>
                <w:rFonts w:ascii="Roboto" w:hAnsi="Roboto"/>
                <w:sz w:val="20"/>
                <w:szCs w:val="20"/>
              </w:rPr>
              <w:t>Key Result:</w:t>
            </w:r>
            <w:r w:rsidRPr="000658AD">
              <w:rPr>
                <w:rFonts w:ascii="Roboto" w:hAnsi="Roboto"/>
                <w:sz w:val="20"/>
                <w:szCs w:val="20"/>
              </w:rPr>
              <w:t xml:space="preserve"> Achieved approximately </w:t>
            </w:r>
            <w:r w:rsidRPr="000658AD">
              <w:rPr>
                <w:rStyle w:val="Strong"/>
                <w:rFonts w:ascii="Roboto" w:hAnsi="Roboto"/>
                <w:sz w:val="20"/>
                <w:szCs w:val="20"/>
              </w:rPr>
              <w:t>94.62% accuracy</w:t>
            </w:r>
            <w:r w:rsidRPr="000658AD">
              <w:rPr>
                <w:rFonts w:ascii="Roboto" w:hAnsi="Roboto"/>
                <w:sz w:val="20"/>
                <w:szCs w:val="20"/>
              </w:rPr>
              <w:t xml:space="preserve"> across 33 ASL signs.</w:t>
            </w:r>
          </w:p>
          <w:p w14:paraId="38802682" w14:textId="77777777" w:rsidR="00E83919" w:rsidRPr="000658AD" w:rsidRDefault="00E83919" w:rsidP="00552484">
            <w:pPr>
              <w:pStyle w:val="NormalWeb"/>
              <w:spacing w:before="0" w:beforeAutospacing="0" w:after="0" w:afterAutospacing="0"/>
              <w:rPr>
                <w:rFonts w:ascii="Roboto" w:hAnsi="Roboto"/>
                <w:sz w:val="22"/>
                <w:szCs w:val="22"/>
              </w:rPr>
            </w:pPr>
            <w:r w:rsidRPr="000658AD">
              <w:rPr>
                <w:rStyle w:val="Strong"/>
                <w:rFonts w:ascii="Roboto" w:hAnsi="Roboto"/>
                <w:sz w:val="22"/>
                <w:szCs w:val="22"/>
              </w:rPr>
              <w:t>Future Vision:</w:t>
            </w:r>
          </w:p>
          <w:p w14:paraId="6CAE8B5C" w14:textId="266DA55C" w:rsidR="0008552B" w:rsidRPr="0008552B" w:rsidRDefault="0008552B" w:rsidP="00291A7F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sz w:val="28"/>
                <w:szCs w:val="28"/>
              </w:rPr>
            </w:pPr>
            <w:r w:rsidRPr="0008552B">
              <w:rPr>
                <w:rFonts w:ascii="Roboto" w:hAnsi="Roboto"/>
                <w:sz w:val="20"/>
                <w:szCs w:val="20"/>
              </w:rPr>
              <w:t>Extend the system to recognize continuous sign language sequences and improve real-time usability.</w:t>
            </w:r>
          </w:p>
          <w:p w14:paraId="3A423FB4" w14:textId="01761149" w:rsidR="00307058" w:rsidRPr="00D971F0" w:rsidRDefault="00E83919" w:rsidP="0008552B">
            <w:pPr>
              <w:pStyle w:val="NormalWeb"/>
              <w:spacing w:before="0" w:beforeAutospacing="0"/>
              <w:rPr>
                <w:sz w:val="28"/>
                <w:szCs w:val="28"/>
              </w:rPr>
            </w:pPr>
            <w:r w:rsidRPr="000658AD">
              <w:rPr>
                <w:rStyle w:val="Strong"/>
                <w:rFonts w:ascii="Roboto" w:hAnsi="Roboto"/>
                <w:sz w:val="20"/>
                <w:szCs w:val="20"/>
              </w:rPr>
              <w:t>Project Link:</w:t>
            </w:r>
            <w:r w:rsidRPr="000658AD">
              <w:rPr>
                <w:rFonts w:ascii="Roboto" w:hAnsi="Roboto"/>
                <w:sz w:val="20"/>
                <w:szCs w:val="20"/>
              </w:rPr>
              <w:t xml:space="preserve"> </w:t>
            </w:r>
            <w:hyperlink r:id="rId12" w:tgtFrame="_new" w:history="1">
              <w:r w:rsidRPr="00CD7D71">
                <w:rPr>
                  <w:rStyle w:val="Hyperlink"/>
                  <w:rFonts w:ascii="Roboto" w:hAnsi="Roboto"/>
                  <w:sz w:val="20"/>
                  <w:szCs w:val="20"/>
                </w:rPr>
                <w:t>AlphaBet</w:t>
              </w:r>
              <w:r w:rsidR="003F76F6">
                <w:rPr>
                  <w:rStyle w:val="Hyperlink"/>
                  <w:rFonts w:ascii="Roboto" w:hAnsi="Roboto"/>
                  <w:sz w:val="20"/>
                  <w:szCs w:val="20"/>
                </w:rPr>
                <w:t xml:space="preserve"> </w:t>
              </w:r>
              <w:r w:rsidRPr="00CD7D71">
                <w:rPr>
                  <w:rStyle w:val="Hyperlink"/>
                  <w:rFonts w:ascii="Roboto" w:hAnsi="Roboto"/>
                  <w:sz w:val="20"/>
                  <w:szCs w:val="20"/>
                </w:rPr>
                <w:t>Sign</w:t>
              </w:r>
              <w:r w:rsidR="003F76F6">
                <w:rPr>
                  <w:rStyle w:val="Hyperlink"/>
                  <w:rFonts w:ascii="Roboto" w:hAnsi="Roboto"/>
                  <w:sz w:val="20"/>
                  <w:szCs w:val="20"/>
                </w:rPr>
                <w:t xml:space="preserve"> </w:t>
              </w:r>
              <w:r w:rsidRPr="00CD7D71">
                <w:rPr>
                  <w:rStyle w:val="Hyperlink"/>
                  <w:rFonts w:ascii="Roboto" w:hAnsi="Roboto"/>
                  <w:sz w:val="20"/>
                  <w:szCs w:val="20"/>
                </w:rPr>
                <w:t>Language</w:t>
              </w:r>
              <w:r w:rsidR="003F76F6">
                <w:rPr>
                  <w:rStyle w:val="Hyperlink"/>
                  <w:rFonts w:ascii="Roboto" w:hAnsi="Roboto"/>
                  <w:sz w:val="20"/>
                  <w:szCs w:val="20"/>
                </w:rPr>
                <w:t xml:space="preserve"> </w:t>
              </w:r>
              <w:r w:rsidRPr="00CD7D71">
                <w:rPr>
                  <w:rStyle w:val="Hyperlink"/>
                  <w:rFonts w:ascii="Roboto" w:hAnsi="Roboto"/>
                  <w:sz w:val="20"/>
                  <w:szCs w:val="20"/>
                </w:rPr>
                <w:t>Detection</w:t>
              </w:r>
            </w:hyperlink>
          </w:p>
        </w:tc>
      </w:tr>
    </w:tbl>
    <w:p w14:paraId="6C258AD8" w14:textId="77777777" w:rsidR="00827CA4" w:rsidRPr="001825D4" w:rsidRDefault="00827CA4" w:rsidP="008B04D9">
      <w:pPr>
        <w:tabs>
          <w:tab w:val="left" w:pos="990"/>
        </w:tabs>
        <w:rPr>
          <w:rFonts w:ascii="Roboto" w:hAnsi="Roboto"/>
        </w:rPr>
      </w:pPr>
    </w:p>
    <w:sectPr w:rsidR="00827CA4" w:rsidRPr="001825D4" w:rsidSect="000C45FF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FD6F6" w14:textId="77777777" w:rsidR="00084FED" w:rsidRDefault="00084FED" w:rsidP="000C45FF">
      <w:r>
        <w:separator/>
      </w:r>
    </w:p>
  </w:endnote>
  <w:endnote w:type="continuationSeparator" w:id="0">
    <w:p w14:paraId="2729018B" w14:textId="77777777" w:rsidR="00084FED" w:rsidRDefault="00084FE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4FED9" w14:textId="77777777" w:rsidR="00084FED" w:rsidRDefault="00084FED" w:rsidP="000C45FF">
      <w:r>
        <w:separator/>
      </w:r>
    </w:p>
  </w:footnote>
  <w:footnote w:type="continuationSeparator" w:id="0">
    <w:p w14:paraId="06C76839" w14:textId="77777777" w:rsidR="00084FED" w:rsidRDefault="00084FE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BD6D1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366B2F" wp14:editId="22BAD9CB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9029F"/>
    <w:multiLevelType w:val="hybridMultilevel"/>
    <w:tmpl w:val="815E7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52EE7"/>
    <w:multiLevelType w:val="multilevel"/>
    <w:tmpl w:val="0B58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979A9"/>
    <w:multiLevelType w:val="multilevel"/>
    <w:tmpl w:val="55D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61CF5"/>
    <w:multiLevelType w:val="hybridMultilevel"/>
    <w:tmpl w:val="25C6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DF33F7"/>
    <w:multiLevelType w:val="hybridMultilevel"/>
    <w:tmpl w:val="7AD8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93D6A"/>
    <w:multiLevelType w:val="hybridMultilevel"/>
    <w:tmpl w:val="A23E9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A59D3"/>
    <w:multiLevelType w:val="hybridMultilevel"/>
    <w:tmpl w:val="8536F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05870"/>
    <w:multiLevelType w:val="multilevel"/>
    <w:tmpl w:val="1DCA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61023"/>
    <w:multiLevelType w:val="hybridMultilevel"/>
    <w:tmpl w:val="7624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C7"/>
    <w:rsid w:val="0002424C"/>
    <w:rsid w:val="00036450"/>
    <w:rsid w:val="000568EC"/>
    <w:rsid w:val="000658AD"/>
    <w:rsid w:val="00066949"/>
    <w:rsid w:val="00066DB1"/>
    <w:rsid w:val="00084FED"/>
    <w:rsid w:val="0008552B"/>
    <w:rsid w:val="00087A73"/>
    <w:rsid w:val="00090135"/>
    <w:rsid w:val="00094499"/>
    <w:rsid w:val="000B7F2F"/>
    <w:rsid w:val="000C45FF"/>
    <w:rsid w:val="000C5642"/>
    <w:rsid w:val="000E3FD1"/>
    <w:rsid w:val="000E6E4D"/>
    <w:rsid w:val="00112054"/>
    <w:rsid w:val="001317D8"/>
    <w:rsid w:val="001525E1"/>
    <w:rsid w:val="00180329"/>
    <w:rsid w:val="00180C3D"/>
    <w:rsid w:val="001825D4"/>
    <w:rsid w:val="0019001F"/>
    <w:rsid w:val="001A74A5"/>
    <w:rsid w:val="001B2ABD"/>
    <w:rsid w:val="001C1798"/>
    <w:rsid w:val="001C2A5B"/>
    <w:rsid w:val="001E0391"/>
    <w:rsid w:val="001E1759"/>
    <w:rsid w:val="001F1ECC"/>
    <w:rsid w:val="002147EA"/>
    <w:rsid w:val="00216FA2"/>
    <w:rsid w:val="002400EB"/>
    <w:rsid w:val="00256CF7"/>
    <w:rsid w:val="00281FD5"/>
    <w:rsid w:val="00286DE4"/>
    <w:rsid w:val="00291A7F"/>
    <w:rsid w:val="002C300B"/>
    <w:rsid w:val="002D3653"/>
    <w:rsid w:val="002D3B8B"/>
    <w:rsid w:val="002F3431"/>
    <w:rsid w:val="0030481B"/>
    <w:rsid w:val="00307058"/>
    <w:rsid w:val="003117A2"/>
    <w:rsid w:val="003156FC"/>
    <w:rsid w:val="003226F2"/>
    <w:rsid w:val="003254B5"/>
    <w:rsid w:val="0033476E"/>
    <w:rsid w:val="00336D72"/>
    <w:rsid w:val="0037121F"/>
    <w:rsid w:val="003910D8"/>
    <w:rsid w:val="003A6B7D"/>
    <w:rsid w:val="003B06CA"/>
    <w:rsid w:val="003B5253"/>
    <w:rsid w:val="003B54E2"/>
    <w:rsid w:val="003C657B"/>
    <w:rsid w:val="003F76F6"/>
    <w:rsid w:val="00400B18"/>
    <w:rsid w:val="004071FC"/>
    <w:rsid w:val="00414E62"/>
    <w:rsid w:val="00423D3D"/>
    <w:rsid w:val="00437F6A"/>
    <w:rsid w:val="00445947"/>
    <w:rsid w:val="00446CAF"/>
    <w:rsid w:val="004813B3"/>
    <w:rsid w:val="00496591"/>
    <w:rsid w:val="004A515C"/>
    <w:rsid w:val="004C5111"/>
    <w:rsid w:val="004C63E4"/>
    <w:rsid w:val="004D3011"/>
    <w:rsid w:val="004E42FB"/>
    <w:rsid w:val="00506E8D"/>
    <w:rsid w:val="00524CFF"/>
    <w:rsid w:val="005262AC"/>
    <w:rsid w:val="00532424"/>
    <w:rsid w:val="00534FB5"/>
    <w:rsid w:val="0054131E"/>
    <w:rsid w:val="00552484"/>
    <w:rsid w:val="00557904"/>
    <w:rsid w:val="00576187"/>
    <w:rsid w:val="005E39D5"/>
    <w:rsid w:val="005F1FC5"/>
    <w:rsid w:val="00600670"/>
    <w:rsid w:val="00604946"/>
    <w:rsid w:val="0062123A"/>
    <w:rsid w:val="00621A76"/>
    <w:rsid w:val="00627183"/>
    <w:rsid w:val="00643CF0"/>
    <w:rsid w:val="00646E75"/>
    <w:rsid w:val="006511FA"/>
    <w:rsid w:val="006771D0"/>
    <w:rsid w:val="006960D9"/>
    <w:rsid w:val="006D71E6"/>
    <w:rsid w:val="00715FCB"/>
    <w:rsid w:val="00743101"/>
    <w:rsid w:val="00764C9F"/>
    <w:rsid w:val="007775E1"/>
    <w:rsid w:val="007867A0"/>
    <w:rsid w:val="007927F5"/>
    <w:rsid w:val="0079664D"/>
    <w:rsid w:val="007A4582"/>
    <w:rsid w:val="007B2805"/>
    <w:rsid w:val="007B5DE5"/>
    <w:rsid w:val="007F0F37"/>
    <w:rsid w:val="00802CA0"/>
    <w:rsid w:val="00823928"/>
    <w:rsid w:val="008260C0"/>
    <w:rsid w:val="00827CA4"/>
    <w:rsid w:val="00834564"/>
    <w:rsid w:val="00855CC8"/>
    <w:rsid w:val="00892516"/>
    <w:rsid w:val="008B04D9"/>
    <w:rsid w:val="008B7381"/>
    <w:rsid w:val="008C2438"/>
    <w:rsid w:val="008C4B38"/>
    <w:rsid w:val="008D5007"/>
    <w:rsid w:val="008E389A"/>
    <w:rsid w:val="009209B8"/>
    <w:rsid w:val="009260CD"/>
    <w:rsid w:val="009323F7"/>
    <w:rsid w:val="009402BB"/>
    <w:rsid w:val="00940A66"/>
    <w:rsid w:val="00952C25"/>
    <w:rsid w:val="009653B4"/>
    <w:rsid w:val="009C5988"/>
    <w:rsid w:val="00A10A08"/>
    <w:rsid w:val="00A2118D"/>
    <w:rsid w:val="00A4280E"/>
    <w:rsid w:val="00A43BC7"/>
    <w:rsid w:val="00A605AD"/>
    <w:rsid w:val="00A81A47"/>
    <w:rsid w:val="00A92C3E"/>
    <w:rsid w:val="00AD0A50"/>
    <w:rsid w:val="00AD76E2"/>
    <w:rsid w:val="00AE0706"/>
    <w:rsid w:val="00B20152"/>
    <w:rsid w:val="00B21766"/>
    <w:rsid w:val="00B359E4"/>
    <w:rsid w:val="00B57D98"/>
    <w:rsid w:val="00B70850"/>
    <w:rsid w:val="00B9071E"/>
    <w:rsid w:val="00BD7B29"/>
    <w:rsid w:val="00BD7BA8"/>
    <w:rsid w:val="00C066B6"/>
    <w:rsid w:val="00C34814"/>
    <w:rsid w:val="00C37BA1"/>
    <w:rsid w:val="00C41413"/>
    <w:rsid w:val="00C4674C"/>
    <w:rsid w:val="00C506CF"/>
    <w:rsid w:val="00C54FC7"/>
    <w:rsid w:val="00C72BED"/>
    <w:rsid w:val="00C832BC"/>
    <w:rsid w:val="00C877B9"/>
    <w:rsid w:val="00C92F99"/>
    <w:rsid w:val="00C9578B"/>
    <w:rsid w:val="00CB0055"/>
    <w:rsid w:val="00CC27F8"/>
    <w:rsid w:val="00CC4897"/>
    <w:rsid w:val="00CD4119"/>
    <w:rsid w:val="00CD7D71"/>
    <w:rsid w:val="00D0517D"/>
    <w:rsid w:val="00D2063A"/>
    <w:rsid w:val="00D24EBA"/>
    <w:rsid w:val="00D2522B"/>
    <w:rsid w:val="00D3331C"/>
    <w:rsid w:val="00D356AD"/>
    <w:rsid w:val="00D422DE"/>
    <w:rsid w:val="00D5459D"/>
    <w:rsid w:val="00D971F0"/>
    <w:rsid w:val="00DA1F4D"/>
    <w:rsid w:val="00DB5B7D"/>
    <w:rsid w:val="00DD045C"/>
    <w:rsid w:val="00DD172A"/>
    <w:rsid w:val="00E23E75"/>
    <w:rsid w:val="00E25A26"/>
    <w:rsid w:val="00E4381A"/>
    <w:rsid w:val="00E55D74"/>
    <w:rsid w:val="00E83919"/>
    <w:rsid w:val="00F60274"/>
    <w:rsid w:val="00F70EC7"/>
    <w:rsid w:val="00F77E29"/>
    <w:rsid w:val="00F77FB9"/>
    <w:rsid w:val="00F82672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02E9A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20"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character" w:styleId="Strong">
    <w:name w:val="Strong"/>
    <w:basedOn w:val="DefaultParagraphFont"/>
    <w:uiPriority w:val="22"/>
    <w:qFormat/>
    <w:rsid w:val="00BD7BA8"/>
    <w:rPr>
      <w:b/>
      <w:bCs/>
    </w:rPr>
  </w:style>
  <w:style w:type="paragraph" w:styleId="ListParagraph">
    <w:name w:val="List Paragraph"/>
    <w:basedOn w:val="Normal"/>
    <w:uiPriority w:val="34"/>
    <w:semiHidden/>
    <w:qFormat/>
    <w:rsid w:val="00BD7B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826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209B8"/>
    <w:rPr>
      <w:color w:val="704404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3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0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8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142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5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6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59015">
                                              <w:marLeft w:val="75"/>
                                              <w:marRight w:val="7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2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oanhuy12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huyH/AlphaBet_Sign_Language_Det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huyH/Job-Aware-RAG-Ag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HhuyH/MedibotStore-HealthCa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huy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o\AppData\Roaming\Microsoft\Templates\Bold%20modern%20resume.dotx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0225E-6ED1-456C-AEE8-596D48F99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0</TotalTime>
  <Pages>2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2025-10-20T07:59:00Z</dcterms:created>
  <dcterms:modified xsi:type="dcterms:W3CDTF">2025-12-17T09:35:00Z</dcterms:modified>
</cp:coreProperties>
</file>